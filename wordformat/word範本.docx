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60" w:type="dxa"/>
        <w:tblInd w:w="-10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1140"/>
        <w:gridCol w:w="3180"/>
        <w:gridCol w:w="3420"/>
        <w:gridCol w:w="1980"/>
      </w:tblGrid>
      <w:tr w:rsidR="00D25024" w:rsidRPr="009A0998" w14:paraId="3217D7A1" w14:textId="77777777" w:rsidTr="00D25024">
        <w:trPr>
          <w:cantSplit/>
          <w:trHeight w:hRule="exact" w:val="425"/>
        </w:trPr>
        <w:tc>
          <w:tcPr>
            <w:tcW w:w="1026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390C90B2" w14:textId="77777777" w:rsidR="00D25024" w:rsidRPr="009A0998" w:rsidRDefault="00D25024" w:rsidP="000A767C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  <w:r w:rsidRPr="00D25024">
              <w:rPr>
                <w:rFonts w:ascii="標楷體" w:eastAsia="標楷體" w:hint="eastAsia"/>
                <w:color w:val="FFFFFF" w:themeColor="background1"/>
              </w:rPr>
              <w:t>{{</w:t>
            </w:r>
            <w:proofErr w:type="spellStart"/>
            <w:r w:rsidRPr="00D25024">
              <w:rPr>
                <w:rFonts w:ascii="標楷體" w:eastAsia="標楷體" w:hint="eastAsia"/>
                <w:color w:val="FFFFFF" w:themeColor="background1"/>
              </w:rPr>
              <w:t>director_table</w:t>
            </w:r>
            <w:proofErr w:type="spellEnd"/>
            <w:r w:rsidRPr="00D25024">
              <w:rPr>
                <w:rFonts w:ascii="標楷體" w:eastAsia="標楷體" w:hint="eastAsia"/>
                <w:color w:val="FFFFFF" w:themeColor="background1"/>
              </w:rPr>
              <w:t>}}</w:t>
            </w:r>
          </w:p>
        </w:tc>
      </w:tr>
      <w:tr w:rsidR="00D25024" w:rsidRPr="009A0998" w14:paraId="61B1CCE6" w14:textId="77777777" w:rsidTr="00D25024">
        <w:trPr>
          <w:cantSplit/>
          <w:trHeight w:hRule="exact" w:val="42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14:paraId="57B80298" w14:textId="77777777" w:rsidR="00D25024" w:rsidRPr="009A0998" w:rsidRDefault="00D25024" w:rsidP="000A767C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11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486985" w14:textId="77777777" w:rsidR="00D25024" w:rsidRPr="009A0998" w:rsidRDefault="00D25024" w:rsidP="000A767C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1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4E728" w14:textId="77777777" w:rsidR="00D25024" w:rsidRPr="009A0998" w:rsidRDefault="00D25024" w:rsidP="000A767C">
            <w:pPr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4F38D" w14:textId="77777777" w:rsidR="00D25024" w:rsidRPr="009A0998" w:rsidRDefault="00D25024" w:rsidP="000A767C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9A0322E" w14:textId="77777777" w:rsidR="00D25024" w:rsidRPr="009A0998" w:rsidRDefault="00D25024" w:rsidP="000A767C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D25024" w:rsidRPr="009A0998" w14:paraId="796D75A6" w14:textId="77777777" w:rsidTr="00D25024">
        <w:trPr>
          <w:cantSplit/>
          <w:trHeight w:hRule="exact" w:val="425"/>
        </w:trPr>
        <w:tc>
          <w:tcPr>
            <w:tcW w:w="54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7D0E8A9D" w14:textId="77777777" w:rsidR="00D25024" w:rsidRPr="009A0998" w:rsidRDefault="00D25024" w:rsidP="000A767C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31E89AED" w14:textId="77777777" w:rsidR="00D25024" w:rsidRPr="009A0998" w:rsidRDefault="00D25024" w:rsidP="000A767C">
            <w:pPr>
              <w:snapToGrid w:val="0"/>
              <w:spacing w:after="100" w:line="240" w:lineRule="atLeast"/>
              <w:jc w:val="distribute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>()</w:t>
            </w:r>
          </w:p>
        </w:tc>
        <w:tc>
          <w:tcPr>
            <w:tcW w:w="8580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38C5389" w14:textId="77777777" w:rsidR="00D25024" w:rsidRPr="009A0998" w:rsidRDefault="00D25024" w:rsidP="000A767C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D25024" w:rsidRPr="009A0998" w14:paraId="35FB5FFA" w14:textId="77777777" w:rsidTr="00D25024">
        <w:trPr>
          <w:cantSplit/>
          <w:trHeight w:hRule="exact" w:val="425"/>
        </w:trPr>
        <w:tc>
          <w:tcPr>
            <w:tcW w:w="540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6" w:space="0" w:color="000000"/>
            </w:tcBorders>
          </w:tcPr>
          <w:p w14:paraId="77475B0F" w14:textId="77777777" w:rsidR="00D25024" w:rsidRPr="009A0998" w:rsidRDefault="00D25024" w:rsidP="000A767C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14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D5519" w14:textId="77777777" w:rsidR="00D25024" w:rsidRPr="009A0998" w:rsidRDefault="00D25024" w:rsidP="000A767C">
            <w:pPr>
              <w:snapToGrid w:val="0"/>
              <w:spacing w:after="100" w:line="240" w:lineRule="atLeast"/>
              <w:jc w:val="distribute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1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6634A" w14:textId="77777777" w:rsidR="00D25024" w:rsidRPr="009A0998" w:rsidRDefault="00D25024" w:rsidP="000A767C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C0B77" w14:textId="77777777" w:rsidR="00D25024" w:rsidRPr="009A0998" w:rsidRDefault="00D25024" w:rsidP="000A767C">
            <w:pPr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2A09832" w14:textId="77777777" w:rsidR="00D25024" w:rsidRPr="009A0998" w:rsidRDefault="00D25024" w:rsidP="000A767C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D25024" w:rsidRPr="009A0998" w14:paraId="698A02FC" w14:textId="77777777" w:rsidTr="00D25024">
        <w:trPr>
          <w:cantSplit/>
          <w:trHeight w:hRule="exact" w:val="425"/>
        </w:trPr>
        <w:tc>
          <w:tcPr>
            <w:tcW w:w="54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79DBAF0" w14:textId="77777777" w:rsidR="00D25024" w:rsidRPr="009A0998" w:rsidRDefault="00D25024" w:rsidP="000A767C">
            <w:pPr>
              <w:snapToGrid w:val="0"/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491936BE" w14:textId="77777777" w:rsidR="00D25024" w:rsidRPr="009A0998" w:rsidRDefault="00D25024" w:rsidP="000A767C">
            <w:pPr>
              <w:snapToGrid w:val="0"/>
              <w:spacing w:after="100" w:line="240" w:lineRule="atLeast"/>
              <w:jc w:val="distribute"/>
              <w:textAlignment w:val="center"/>
              <w:rPr>
                <w:rFonts w:ascii="標楷體" w:eastAsia="標楷體"/>
              </w:rPr>
            </w:pPr>
            <w:r w:rsidRPr="009A0998">
              <w:rPr>
                <w:rFonts w:ascii="標楷體" w:eastAsia="標楷體"/>
              </w:rPr>
              <w:t>()</w:t>
            </w:r>
          </w:p>
        </w:tc>
        <w:tc>
          <w:tcPr>
            <w:tcW w:w="8580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75601A5" w14:textId="77777777" w:rsidR="00D25024" w:rsidRPr="009A0998" w:rsidRDefault="00D25024" w:rsidP="000A767C">
            <w:pPr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375B4D0E" w14:textId="77777777" w:rsidR="00B908EB" w:rsidRDefault="00B908EB"/>
    <w:sectPr w:rsidR="00B908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24"/>
    <w:rsid w:val="00053E3A"/>
    <w:rsid w:val="007941AF"/>
    <w:rsid w:val="0099452C"/>
    <w:rsid w:val="00A36D83"/>
    <w:rsid w:val="00A5095A"/>
    <w:rsid w:val="00B5342A"/>
    <w:rsid w:val="00B908EB"/>
    <w:rsid w:val="00C33131"/>
    <w:rsid w:val="00D25024"/>
    <w:rsid w:val="00ED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160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5024"/>
    <w:pPr>
      <w:widowControl w:val="0"/>
      <w:adjustRightInd w:val="0"/>
      <w:spacing w:after="0" w:line="360" w:lineRule="atLeast"/>
      <w:textAlignment w:val="baseline"/>
    </w:pPr>
    <w:rPr>
      <w:rFonts w:ascii="Times New Roman" w:eastAsia="新細明體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5024"/>
    <w:pPr>
      <w:keepNext/>
      <w:keepLines/>
      <w:adjustRightInd/>
      <w:spacing w:before="48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024"/>
    <w:pPr>
      <w:keepNext/>
      <w:keepLines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024"/>
    <w:pPr>
      <w:keepNext/>
      <w:keepLines/>
      <w:adjustRightInd/>
      <w:spacing w:before="160" w:after="4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024"/>
    <w:pPr>
      <w:keepNext/>
      <w:keepLines/>
      <w:adjustRightInd/>
      <w:spacing w:before="160" w:after="40" w:line="278" w:lineRule="auto"/>
      <w:textAlignment w:val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024"/>
    <w:pPr>
      <w:keepNext/>
      <w:keepLines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024"/>
    <w:pPr>
      <w:keepNext/>
      <w:keepLines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024"/>
    <w:pPr>
      <w:keepNext/>
      <w:keepLines/>
      <w:adjustRightInd/>
      <w:spacing w:before="40" w:line="278" w:lineRule="auto"/>
      <w:ind w:leftChars="100" w:left="10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024"/>
    <w:pPr>
      <w:keepNext/>
      <w:keepLines/>
      <w:adjustRightInd/>
      <w:spacing w:before="40" w:line="278" w:lineRule="auto"/>
      <w:ind w:leftChars="200" w:left="200"/>
      <w:textAlignment w:val="auto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024"/>
    <w:pPr>
      <w:keepNext/>
      <w:keepLines/>
      <w:adjustRightInd/>
      <w:spacing w:before="40" w:line="278" w:lineRule="auto"/>
      <w:ind w:leftChars="300" w:left="300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directortable">
    <w:name w:val="director_table"/>
    <w:basedOn w:val="a1"/>
    <w:uiPriority w:val="99"/>
    <w:rsid w:val="00053E3A"/>
    <w:pPr>
      <w:spacing w:after="0" w:line="240" w:lineRule="auto"/>
    </w:pPr>
    <w:rPr>
      <w:rFonts w:ascii="Times New Roman" w:eastAsia="新細明體" w:hAnsi="Times New Roman" w:cs="Times New Roman"/>
      <w:kern w:val="0"/>
      <w:sz w:val="20"/>
      <w:szCs w:val="20"/>
      <w14:ligatures w14:val="none"/>
    </w:rPr>
    <w:tblPr/>
  </w:style>
  <w:style w:type="character" w:customStyle="1" w:styleId="10">
    <w:name w:val="標題 1 字元"/>
    <w:basedOn w:val="a0"/>
    <w:link w:val="1"/>
    <w:uiPriority w:val="9"/>
    <w:rsid w:val="00D250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25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250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25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250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250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250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250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250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024"/>
    <w:pPr>
      <w:adjustRightInd/>
      <w:spacing w:after="80" w:line="240" w:lineRule="auto"/>
      <w:contextualSpacing/>
      <w:jc w:val="center"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D25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024"/>
    <w:pPr>
      <w:numPr>
        <w:ilvl w:val="1"/>
      </w:numPr>
      <w:adjustRightInd/>
      <w:spacing w:after="160" w:line="278" w:lineRule="auto"/>
      <w:jc w:val="center"/>
      <w:textAlignment w:val="auto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D250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024"/>
    <w:pPr>
      <w:adjustRightInd/>
      <w:spacing w:before="160" w:after="160" w:line="278" w:lineRule="auto"/>
      <w:jc w:val="center"/>
      <w:textAlignment w:val="auto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D250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024"/>
    <w:pPr>
      <w:adjustRightInd/>
      <w:spacing w:after="160" w:line="278" w:lineRule="auto"/>
      <w:ind w:left="720"/>
      <w:contextualSpacing/>
      <w:textAlignment w:val="auto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D250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D250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5024"/>
    <w:rPr>
      <w:b/>
      <w:bCs/>
      <w:smallCaps/>
      <w:color w:val="0F4761" w:themeColor="accent1" w:themeShade="BF"/>
      <w:spacing w:val="5"/>
    </w:rPr>
  </w:style>
  <w:style w:type="table" w:customStyle="1" w:styleId="directortabletemlate">
    <w:name w:val="director_table_temlate"/>
    <w:basedOn w:val="a1"/>
    <w:uiPriority w:val="99"/>
    <w:rsid w:val="00D25024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word範本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2997</dc:creator>
  <cp:keywords/>
  <dc:description/>
  <cp:lastModifiedBy>2997</cp:lastModifiedBy>
  <cp:revision>2</cp:revision>
  <dcterms:created xsi:type="dcterms:W3CDTF">2025-11-24T14:13:00Z</dcterms:created>
  <dcterms:modified xsi:type="dcterms:W3CDTF">2025-11-24T14:13:00Z</dcterms:modified>
</cp:coreProperties>
</file>